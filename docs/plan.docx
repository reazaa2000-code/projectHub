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3344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پیشنهاد من (به عنوان تحلیلگر ارشد)</w:t>
      </w:r>
    </w:p>
    <w:p w14:paraId="7B446388" w14:textId="77777777" w:rsidR="00D47E1F" w:rsidRPr="00D47E1F" w:rsidRDefault="00D47E1F" w:rsidP="00D47E1F">
      <w:pPr>
        <w:bidi/>
      </w:pPr>
      <w:r w:rsidRPr="00D47E1F">
        <w:rPr>
          <w:rtl/>
        </w:rPr>
        <w:t xml:space="preserve">از این لحظه دیگر </w:t>
      </w:r>
      <w:r w:rsidRPr="00D47E1F">
        <w:rPr>
          <w:b/>
          <w:bCs/>
          <w:rtl/>
        </w:rPr>
        <w:t>تحلیل را باز</w:t>
      </w:r>
      <w:r w:rsidRPr="00D47E1F">
        <w:rPr>
          <w:b/>
          <w:bCs/>
        </w:rPr>
        <w:t xml:space="preserve"> (Open-ended)</w:t>
      </w:r>
      <w:r w:rsidRPr="00D47E1F">
        <w:t xml:space="preserve"> </w:t>
      </w:r>
      <w:r w:rsidRPr="00D47E1F">
        <w:rPr>
          <w:rtl/>
        </w:rPr>
        <w:t xml:space="preserve">ادامه نمی‌دهیم، بلکه آن را </w:t>
      </w:r>
      <w:r w:rsidRPr="00D47E1F">
        <w:rPr>
          <w:b/>
          <w:bCs/>
        </w:rPr>
        <w:t>Time-box</w:t>
      </w:r>
      <w:r w:rsidRPr="00D47E1F">
        <w:t xml:space="preserve"> </w:t>
      </w:r>
      <w:r w:rsidRPr="00D47E1F">
        <w:rPr>
          <w:rtl/>
        </w:rPr>
        <w:t>می‌کنیم؛ دقیقاً مطابق</w:t>
      </w:r>
      <w:r w:rsidRPr="00D47E1F">
        <w:t xml:space="preserve"> Scrum.</w:t>
      </w:r>
    </w:p>
    <w:p w14:paraId="09AB6294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امروز (یکشنبه)</w:t>
      </w:r>
    </w:p>
    <w:p w14:paraId="0EF18788" w14:textId="77777777" w:rsidR="00D47E1F" w:rsidRPr="00D47E1F" w:rsidRDefault="00D47E1F" w:rsidP="00D47E1F">
      <w:pPr>
        <w:numPr>
          <w:ilvl w:val="0"/>
          <w:numId w:val="1"/>
        </w:numPr>
        <w:bidi/>
      </w:pPr>
      <w:r w:rsidRPr="00D47E1F">
        <w:rPr>
          <w:rFonts w:ascii="Segoe UI Emoji" w:hAnsi="Segoe UI Emoji" w:cs="Segoe UI Emoji"/>
        </w:rPr>
        <w:t>✅</w:t>
      </w:r>
      <w:r w:rsidRPr="00D47E1F">
        <w:t xml:space="preserve"> Domain Walkthrough (</w:t>
      </w:r>
      <w:r w:rsidRPr="00D47E1F">
        <w:rPr>
          <w:rtl/>
        </w:rPr>
        <w:t xml:space="preserve">حداکثر </w:t>
      </w:r>
      <w:r w:rsidRPr="00D47E1F">
        <w:rPr>
          <w:rtl/>
          <w:lang w:bidi="fa-IR"/>
        </w:rPr>
        <w:t>۳۰</w:t>
      </w:r>
      <w:r w:rsidRPr="00D47E1F">
        <w:rPr>
          <w:rtl/>
        </w:rPr>
        <w:t xml:space="preserve"> دقیقه</w:t>
      </w:r>
      <w:r w:rsidRPr="00D47E1F">
        <w:t xml:space="preserve">) </w:t>
      </w:r>
    </w:p>
    <w:p w14:paraId="62E935FC" w14:textId="77777777" w:rsidR="00D47E1F" w:rsidRPr="00D47E1F" w:rsidRDefault="00D47E1F" w:rsidP="00D47E1F">
      <w:pPr>
        <w:numPr>
          <w:ilvl w:val="0"/>
          <w:numId w:val="1"/>
        </w:numPr>
        <w:bidi/>
      </w:pPr>
      <w:r w:rsidRPr="00D47E1F">
        <w:rPr>
          <w:rFonts w:ascii="Segoe UI Emoji" w:hAnsi="Segoe UI Emoji" w:cs="Segoe UI Emoji"/>
        </w:rPr>
        <w:t>✅</w:t>
      </w:r>
      <w:r w:rsidRPr="00D47E1F">
        <w:t xml:space="preserve"> </w:t>
      </w:r>
      <w:r w:rsidRPr="00D47E1F">
        <w:rPr>
          <w:rtl/>
        </w:rPr>
        <w:t>تکمیل</w:t>
      </w:r>
      <w:r w:rsidRPr="00D47E1F">
        <w:t xml:space="preserve"> Class </w:t>
      </w:r>
    </w:p>
    <w:p w14:paraId="27C8ECA0" w14:textId="77777777" w:rsidR="00D47E1F" w:rsidRPr="00D47E1F" w:rsidRDefault="00D47E1F" w:rsidP="00D47E1F">
      <w:pPr>
        <w:numPr>
          <w:ilvl w:val="0"/>
          <w:numId w:val="1"/>
        </w:numPr>
        <w:bidi/>
      </w:pPr>
      <w:r w:rsidRPr="00D47E1F">
        <w:rPr>
          <w:rFonts w:ascii="Segoe UI Emoji" w:hAnsi="Segoe UI Emoji" w:cs="Segoe UI Emoji"/>
        </w:rPr>
        <w:t>✅</w:t>
      </w:r>
      <w:r w:rsidRPr="00D47E1F">
        <w:t xml:space="preserve"> </w:t>
      </w:r>
      <w:r w:rsidRPr="00D47E1F">
        <w:rPr>
          <w:rtl/>
        </w:rPr>
        <w:t>تکمیل</w:t>
      </w:r>
      <w:r w:rsidRPr="00D47E1F">
        <w:t xml:space="preserve"> Session </w:t>
      </w:r>
    </w:p>
    <w:p w14:paraId="622A7510" w14:textId="77777777" w:rsidR="00D47E1F" w:rsidRPr="00D47E1F" w:rsidRDefault="00D47E1F" w:rsidP="00D47E1F">
      <w:pPr>
        <w:numPr>
          <w:ilvl w:val="0"/>
          <w:numId w:val="1"/>
        </w:numPr>
        <w:bidi/>
      </w:pPr>
      <w:r w:rsidRPr="00D47E1F">
        <w:rPr>
          <w:rFonts w:ascii="Segoe UI Emoji" w:hAnsi="Segoe UI Emoji" w:cs="Segoe UI Emoji"/>
        </w:rPr>
        <w:t>✅</w:t>
      </w:r>
      <w:r w:rsidRPr="00D47E1F">
        <w:t xml:space="preserve"> </w:t>
      </w:r>
      <w:r w:rsidRPr="00D47E1F">
        <w:rPr>
          <w:rtl/>
        </w:rPr>
        <w:t xml:space="preserve">اگر زمان ماند، </w:t>
      </w:r>
      <w:r w:rsidRPr="00D47E1F">
        <w:t xml:space="preserve">Student </w:t>
      </w:r>
    </w:p>
    <w:p w14:paraId="11D9D6D5" w14:textId="77777777" w:rsidR="00D47E1F" w:rsidRPr="00D47E1F" w:rsidRDefault="00D47E1F" w:rsidP="00D47E1F">
      <w:pPr>
        <w:bidi/>
      </w:pPr>
      <w:r w:rsidRPr="00D47E1F">
        <w:rPr>
          <w:b/>
          <w:bCs/>
          <w:rtl/>
        </w:rPr>
        <w:t>هدف</w:t>
      </w:r>
      <w:r w:rsidRPr="00D47E1F">
        <w:rPr>
          <w:b/>
          <w:bCs/>
        </w:rPr>
        <w:t>:</w:t>
      </w:r>
      <w:r w:rsidRPr="00D47E1F">
        <w:t xml:space="preserve"> </w:t>
      </w:r>
      <w:r w:rsidRPr="00D47E1F">
        <w:rPr>
          <w:rtl/>
        </w:rPr>
        <w:t>قفل کردن مدل دامنه</w:t>
      </w:r>
      <w:r w:rsidRPr="00D47E1F">
        <w:t>.</w:t>
      </w:r>
    </w:p>
    <w:p w14:paraId="6D13720F" w14:textId="77777777" w:rsidR="00D47E1F" w:rsidRPr="00D47E1F" w:rsidRDefault="00D47E1F" w:rsidP="00D47E1F">
      <w:pPr>
        <w:bidi/>
      </w:pPr>
      <w:r w:rsidRPr="00D47E1F">
        <w:pict w14:anchorId="010D6408">
          <v:rect id="_x0000_i1061" style="width:0;height:1.5pt" o:hralign="center" o:hrstd="t" o:hr="t" fillcolor="#a0a0a0" stroked="f"/>
        </w:pict>
      </w:r>
    </w:p>
    <w:p w14:paraId="1E0B8AA2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دوشنبه</w:t>
      </w:r>
    </w:p>
    <w:p w14:paraId="3BD232F5" w14:textId="77777777" w:rsidR="00D47E1F" w:rsidRPr="00D47E1F" w:rsidRDefault="00D47E1F" w:rsidP="00D47E1F">
      <w:pPr>
        <w:numPr>
          <w:ilvl w:val="0"/>
          <w:numId w:val="2"/>
        </w:numPr>
        <w:bidi/>
      </w:pPr>
      <w:r w:rsidRPr="00D47E1F">
        <w:t xml:space="preserve">Student </w:t>
      </w:r>
    </w:p>
    <w:p w14:paraId="09F9AD22" w14:textId="77777777" w:rsidR="00D47E1F" w:rsidRPr="00D47E1F" w:rsidRDefault="00D47E1F" w:rsidP="00D47E1F">
      <w:pPr>
        <w:numPr>
          <w:ilvl w:val="0"/>
          <w:numId w:val="2"/>
        </w:numPr>
        <w:bidi/>
      </w:pPr>
      <w:r w:rsidRPr="00D47E1F">
        <w:t xml:space="preserve">Enrollment </w:t>
      </w:r>
    </w:p>
    <w:p w14:paraId="4A73B9CF" w14:textId="77777777" w:rsidR="00D47E1F" w:rsidRPr="00D47E1F" w:rsidRDefault="00D47E1F" w:rsidP="00D47E1F">
      <w:pPr>
        <w:numPr>
          <w:ilvl w:val="0"/>
          <w:numId w:val="2"/>
        </w:numPr>
        <w:bidi/>
      </w:pPr>
      <w:r w:rsidRPr="00D47E1F">
        <w:t xml:space="preserve">User / Employee / Instructor </w:t>
      </w:r>
    </w:p>
    <w:p w14:paraId="54AC067A" w14:textId="77777777" w:rsidR="00D47E1F" w:rsidRPr="00D47E1F" w:rsidRDefault="00D47E1F" w:rsidP="00D47E1F">
      <w:pPr>
        <w:numPr>
          <w:ilvl w:val="0"/>
          <w:numId w:val="2"/>
        </w:numPr>
        <w:bidi/>
      </w:pPr>
      <w:r w:rsidRPr="00D47E1F">
        <w:t xml:space="preserve">ERD </w:t>
      </w:r>
      <w:r w:rsidRPr="00D47E1F">
        <w:rPr>
          <w:rtl/>
        </w:rPr>
        <w:t xml:space="preserve">نهایی </w:t>
      </w:r>
    </w:p>
    <w:p w14:paraId="66814CB6" w14:textId="77777777" w:rsidR="00D47E1F" w:rsidRPr="00D47E1F" w:rsidRDefault="00D47E1F" w:rsidP="00D47E1F">
      <w:pPr>
        <w:bidi/>
      </w:pPr>
      <w:r w:rsidRPr="00D47E1F">
        <w:rPr>
          <w:b/>
          <w:bCs/>
          <w:rtl/>
        </w:rPr>
        <w:t>هدف</w:t>
      </w:r>
      <w:r w:rsidRPr="00D47E1F">
        <w:rPr>
          <w:b/>
          <w:bCs/>
        </w:rPr>
        <w:t>:</w:t>
      </w:r>
      <w:r w:rsidRPr="00D47E1F">
        <w:t xml:space="preserve"> </w:t>
      </w:r>
      <w:r w:rsidRPr="00D47E1F">
        <w:rPr>
          <w:rtl/>
        </w:rPr>
        <w:t>پایان تحلیل دیتابیس</w:t>
      </w:r>
      <w:r w:rsidRPr="00D47E1F">
        <w:t>.</w:t>
      </w:r>
    </w:p>
    <w:p w14:paraId="0968CC85" w14:textId="77777777" w:rsidR="00D47E1F" w:rsidRPr="00D47E1F" w:rsidRDefault="00D47E1F" w:rsidP="00D47E1F">
      <w:pPr>
        <w:bidi/>
      </w:pPr>
      <w:r w:rsidRPr="00D47E1F">
        <w:pict w14:anchorId="79C336EF">
          <v:rect id="_x0000_i1062" style="width:0;height:1.5pt" o:hralign="center" o:hrstd="t" o:hr="t" fillcolor="#a0a0a0" stroked="f"/>
        </w:pict>
      </w:r>
    </w:p>
    <w:p w14:paraId="147ABB19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سه‌شنبه</w:t>
      </w:r>
    </w:p>
    <w:p w14:paraId="43686B13" w14:textId="77777777" w:rsidR="00D47E1F" w:rsidRPr="00D47E1F" w:rsidRDefault="00D47E1F" w:rsidP="00D47E1F">
      <w:pPr>
        <w:bidi/>
      </w:pPr>
      <w:r w:rsidRPr="00D47E1F">
        <w:rPr>
          <w:rtl/>
        </w:rPr>
        <w:t>ورود به طراحی فنی</w:t>
      </w:r>
      <w:r w:rsidRPr="00D47E1F">
        <w:t>:</w:t>
      </w:r>
    </w:p>
    <w:p w14:paraId="17E08C33" w14:textId="77777777" w:rsidR="00D47E1F" w:rsidRPr="00D47E1F" w:rsidRDefault="00D47E1F" w:rsidP="00D47E1F">
      <w:pPr>
        <w:numPr>
          <w:ilvl w:val="0"/>
          <w:numId w:val="3"/>
        </w:numPr>
        <w:bidi/>
      </w:pPr>
      <w:r w:rsidRPr="00D47E1F">
        <w:t xml:space="preserve">Solution Structure </w:t>
      </w:r>
    </w:p>
    <w:p w14:paraId="1C6F4145" w14:textId="77777777" w:rsidR="00D47E1F" w:rsidRPr="00D47E1F" w:rsidRDefault="00D47E1F" w:rsidP="00D47E1F">
      <w:pPr>
        <w:numPr>
          <w:ilvl w:val="0"/>
          <w:numId w:val="3"/>
        </w:numPr>
        <w:bidi/>
      </w:pPr>
      <w:r w:rsidRPr="00D47E1F">
        <w:t xml:space="preserve">Clean Architecture </w:t>
      </w:r>
    </w:p>
    <w:p w14:paraId="7327A524" w14:textId="77777777" w:rsidR="00D47E1F" w:rsidRPr="00D47E1F" w:rsidRDefault="00D47E1F" w:rsidP="00D47E1F">
      <w:pPr>
        <w:numPr>
          <w:ilvl w:val="0"/>
          <w:numId w:val="3"/>
        </w:numPr>
        <w:bidi/>
      </w:pPr>
      <w:r w:rsidRPr="00D47E1F">
        <w:t xml:space="preserve">Projects </w:t>
      </w:r>
    </w:p>
    <w:p w14:paraId="52F7554E" w14:textId="77777777" w:rsidR="00D47E1F" w:rsidRPr="00D47E1F" w:rsidRDefault="00D47E1F" w:rsidP="00D47E1F">
      <w:pPr>
        <w:numPr>
          <w:ilvl w:val="0"/>
          <w:numId w:val="3"/>
        </w:numPr>
        <w:bidi/>
      </w:pPr>
      <w:r w:rsidRPr="00D47E1F">
        <w:t xml:space="preserve">EF Core </w:t>
      </w:r>
    </w:p>
    <w:p w14:paraId="75907BA8" w14:textId="77777777" w:rsidR="00D47E1F" w:rsidRPr="00D47E1F" w:rsidRDefault="00D47E1F" w:rsidP="00D47E1F">
      <w:pPr>
        <w:numPr>
          <w:ilvl w:val="0"/>
          <w:numId w:val="3"/>
        </w:numPr>
        <w:bidi/>
      </w:pPr>
      <w:r w:rsidRPr="00D47E1F">
        <w:t xml:space="preserve">DbContext </w:t>
      </w:r>
    </w:p>
    <w:p w14:paraId="42E4D291" w14:textId="77777777" w:rsidR="00D47E1F" w:rsidRPr="00D47E1F" w:rsidRDefault="00D47E1F" w:rsidP="00D47E1F">
      <w:pPr>
        <w:numPr>
          <w:ilvl w:val="0"/>
          <w:numId w:val="3"/>
        </w:numPr>
        <w:bidi/>
      </w:pPr>
      <w:r w:rsidRPr="00D47E1F">
        <w:t xml:space="preserve">Migration </w:t>
      </w:r>
      <w:r w:rsidRPr="00D47E1F">
        <w:rPr>
          <w:rtl/>
        </w:rPr>
        <w:t xml:space="preserve">اول </w:t>
      </w:r>
    </w:p>
    <w:p w14:paraId="5F6EEC4D" w14:textId="77777777" w:rsidR="00D47E1F" w:rsidRPr="00D47E1F" w:rsidRDefault="00D47E1F" w:rsidP="00D47E1F">
      <w:pPr>
        <w:bidi/>
      </w:pPr>
      <w:r w:rsidRPr="00D47E1F">
        <w:rPr>
          <w:b/>
          <w:bCs/>
          <w:rtl/>
        </w:rPr>
        <w:t>هدف</w:t>
      </w:r>
      <w:r w:rsidRPr="00D47E1F">
        <w:rPr>
          <w:b/>
          <w:bCs/>
        </w:rPr>
        <w:t>:</w:t>
      </w:r>
      <w:r w:rsidRPr="00D47E1F">
        <w:t xml:space="preserve"> </w:t>
      </w:r>
      <w:r w:rsidRPr="00D47E1F">
        <w:rPr>
          <w:rtl/>
        </w:rPr>
        <w:t>اولین</w:t>
      </w:r>
      <w:r w:rsidRPr="00D47E1F">
        <w:t xml:space="preserve"> Commit </w:t>
      </w:r>
      <w:r w:rsidRPr="00D47E1F">
        <w:rPr>
          <w:rtl/>
        </w:rPr>
        <w:t>کدنویسی</w:t>
      </w:r>
      <w:r w:rsidRPr="00D47E1F">
        <w:t>.</w:t>
      </w:r>
    </w:p>
    <w:p w14:paraId="3D6C27D4" w14:textId="77777777" w:rsidR="00D47E1F" w:rsidRPr="00D47E1F" w:rsidRDefault="00D47E1F" w:rsidP="00D47E1F">
      <w:pPr>
        <w:bidi/>
      </w:pPr>
      <w:r w:rsidRPr="00D47E1F">
        <w:pict w14:anchorId="511F5939">
          <v:rect id="_x0000_i1063" style="width:0;height:1.5pt" o:hralign="center" o:hrstd="t" o:hr="t" fillcolor="#a0a0a0" stroked="f"/>
        </w:pict>
      </w:r>
    </w:p>
    <w:p w14:paraId="7940D265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چهارشنبه</w:t>
      </w:r>
    </w:p>
    <w:p w14:paraId="46D4597D" w14:textId="77777777" w:rsidR="00D47E1F" w:rsidRPr="00D47E1F" w:rsidRDefault="00D47E1F" w:rsidP="00D47E1F">
      <w:pPr>
        <w:bidi/>
      </w:pPr>
      <w:r w:rsidRPr="00D47E1F">
        <w:rPr>
          <w:rtl/>
        </w:rPr>
        <w:t>شروع توسعه واقعی</w:t>
      </w:r>
      <w:r w:rsidRPr="00D47E1F">
        <w:t>:</w:t>
      </w:r>
    </w:p>
    <w:p w14:paraId="5B79E05B" w14:textId="77777777" w:rsidR="00D47E1F" w:rsidRPr="00D47E1F" w:rsidRDefault="00D47E1F" w:rsidP="00D47E1F">
      <w:pPr>
        <w:numPr>
          <w:ilvl w:val="0"/>
          <w:numId w:val="4"/>
        </w:numPr>
        <w:bidi/>
      </w:pPr>
      <w:r w:rsidRPr="00D47E1F">
        <w:t xml:space="preserve">Course Entity </w:t>
      </w:r>
    </w:p>
    <w:p w14:paraId="6DA0FBFE" w14:textId="77777777" w:rsidR="00D47E1F" w:rsidRPr="00D47E1F" w:rsidRDefault="00D47E1F" w:rsidP="00D47E1F">
      <w:pPr>
        <w:numPr>
          <w:ilvl w:val="0"/>
          <w:numId w:val="4"/>
        </w:numPr>
        <w:bidi/>
      </w:pPr>
      <w:r w:rsidRPr="00D47E1F">
        <w:lastRenderedPageBreak/>
        <w:t xml:space="preserve">Course Repository </w:t>
      </w:r>
    </w:p>
    <w:p w14:paraId="53F01F8E" w14:textId="77777777" w:rsidR="00D47E1F" w:rsidRPr="00D47E1F" w:rsidRDefault="00D47E1F" w:rsidP="00D47E1F">
      <w:pPr>
        <w:numPr>
          <w:ilvl w:val="0"/>
          <w:numId w:val="4"/>
        </w:numPr>
        <w:bidi/>
      </w:pPr>
      <w:r w:rsidRPr="00D47E1F">
        <w:t xml:space="preserve">Create Course </w:t>
      </w:r>
    </w:p>
    <w:p w14:paraId="3DF77429" w14:textId="77777777" w:rsidR="00D47E1F" w:rsidRPr="00D47E1F" w:rsidRDefault="00D47E1F" w:rsidP="00D47E1F">
      <w:pPr>
        <w:numPr>
          <w:ilvl w:val="0"/>
          <w:numId w:val="4"/>
        </w:numPr>
        <w:bidi/>
      </w:pPr>
      <w:r w:rsidRPr="00D47E1F">
        <w:t xml:space="preserve">Update Course </w:t>
      </w:r>
    </w:p>
    <w:p w14:paraId="5930201C" w14:textId="77777777" w:rsidR="00D47E1F" w:rsidRPr="00D47E1F" w:rsidRDefault="00D47E1F" w:rsidP="00D47E1F">
      <w:pPr>
        <w:numPr>
          <w:ilvl w:val="0"/>
          <w:numId w:val="4"/>
        </w:numPr>
        <w:bidi/>
      </w:pPr>
      <w:r w:rsidRPr="00D47E1F">
        <w:rPr>
          <w:rtl/>
        </w:rPr>
        <w:t>اولین</w:t>
      </w:r>
      <w:r w:rsidRPr="00D47E1F">
        <w:t xml:space="preserve"> API </w:t>
      </w:r>
    </w:p>
    <w:p w14:paraId="264CBC7F" w14:textId="77777777" w:rsidR="00D47E1F" w:rsidRPr="00D47E1F" w:rsidRDefault="00D47E1F" w:rsidP="00D47E1F">
      <w:pPr>
        <w:bidi/>
      </w:pPr>
      <w:r w:rsidRPr="00D47E1F">
        <w:rPr>
          <w:b/>
          <w:bCs/>
          <w:rtl/>
        </w:rPr>
        <w:t>هدف</w:t>
      </w:r>
      <w:r w:rsidRPr="00D47E1F">
        <w:rPr>
          <w:b/>
          <w:bCs/>
        </w:rPr>
        <w:t>:</w:t>
      </w:r>
      <w:r w:rsidRPr="00D47E1F">
        <w:t xml:space="preserve"> </w:t>
      </w:r>
      <w:r w:rsidRPr="00D47E1F">
        <w:rPr>
          <w:rtl/>
        </w:rPr>
        <w:t>اولین قابلیت اجرایی سیستم</w:t>
      </w:r>
      <w:r w:rsidRPr="00D47E1F">
        <w:t>.</w:t>
      </w:r>
    </w:p>
    <w:p w14:paraId="68E8244F" w14:textId="77777777" w:rsidR="00D47E1F" w:rsidRPr="00D47E1F" w:rsidRDefault="00D47E1F" w:rsidP="00D47E1F">
      <w:pPr>
        <w:bidi/>
      </w:pPr>
      <w:r w:rsidRPr="00D47E1F">
        <w:pict w14:anchorId="3AAEC263">
          <v:rect id="_x0000_i1064" style="width:0;height:1.5pt" o:hralign="center" o:hrstd="t" o:hr="t" fillcolor="#a0a0a0" stroked="f"/>
        </w:pict>
      </w:r>
    </w:p>
    <w:p w14:paraId="2CC5D22D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یک تصمیم مهم</w:t>
      </w:r>
    </w:p>
    <w:p w14:paraId="3C1CDC45" w14:textId="77777777" w:rsidR="00D47E1F" w:rsidRPr="00D47E1F" w:rsidRDefault="00D47E1F" w:rsidP="00D47E1F">
      <w:pPr>
        <w:bidi/>
      </w:pPr>
      <w:r w:rsidRPr="00D47E1F">
        <w:rPr>
          <w:rtl/>
        </w:rPr>
        <w:t>من از این لحظه یک قانون برای خودم می‌گذارم</w:t>
      </w:r>
      <w:r w:rsidRPr="00D47E1F">
        <w:t>:</w:t>
      </w:r>
    </w:p>
    <w:p w14:paraId="3A3B0754" w14:textId="77777777" w:rsidR="00D47E1F" w:rsidRPr="00D47E1F" w:rsidRDefault="00D47E1F" w:rsidP="00D47E1F">
      <w:pPr>
        <w:bidi/>
      </w:pPr>
      <w:r w:rsidRPr="00D47E1F">
        <w:rPr>
          <w:b/>
          <w:bCs/>
          <w:rtl/>
        </w:rPr>
        <w:t>اگر موضوعی مربوط به فازهای آینده باشد و مانع</w:t>
      </w:r>
      <w:r w:rsidRPr="00D47E1F">
        <w:rPr>
          <w:b/>
          <w:bCs/>
        </w:rPr>
        <w:t xml:space="preserve"> Sprint 1 </w:t>
      </w:r>
      <w:r w:rsidRPr="00D47E1F">
        <w:rPr>
          <w:b/>
          <w:bCs/>
          <w:rtl/>
        </w:rPr>
        <w:t>نباشد، آن را تحلیل نمی‌کنیم</w:t>
      </w:r>
      <w:r w:rsidRPr="00D47E1F">
        <w:rPr>
          <w:b/>
          <w:bCs/>
        </w:rPr>
        <w:t>.</w:t>
      </w:r>
    </w:p>
    <w:p w14:paraId="0594E734" w14:textId="77777777" w:rsidR="00D47E1F" w:rsidRPr="00D47E1F" w:rsidRDefault="00D47E1F" w:rsidP="00D47E1F">
      <w:pPr>
        <w:bidi/>
      </w:pPr>
      <w:r w:rsidRPr="00D47E1F">
        <w:rPr>
          <w:rtl/>
        </w:rPr>
        <w:t>مثلاً</w:t>
      </w:r>
      <w:r w:rsidRPr="00D47E1F">
        <w:t>:</w:t>
      </w:r>
    </w:p>
    <w:p w14:paraId="3C766685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مالی </w:t>
      </w:r>
    </w:p>
    <w:p w14:paraId="2547D1BD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پرداخت </w:t>
      </w:r>
    </w:p>
    <w:p w14:paraId="4F45F5D5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عودت وجه </w:t>
      </w:r>
    </w:p>
    <w:p w14:paraId="49F4D2BB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اعلان پیامکی </w:t>
      </w:r>
    </w:p>
    <w:p w14:paraId="50452E6B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چند شعبه </w:t>
      </w:r>
    </w:p>
    <w:p w14:paraId="09129A96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تخفیف‌ها </w:t>
      </w:r>
    </w:p>
    <w:p w14:paraId="29C12C8F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آزمون‌ها </w:t>
      </w:r>
    </w:p>
    <w:p w14:paraId="72D72909" w14:textId="77777777" w:rsidR="00D47E1F" w:rsidRPr="00D47E1F" w:rsidRDefault="00D47E1F" w:rsidP="00D47E1F">
      <w:pPr>
        <w:numPr>
          <w:ilvl w:val="0"/>
          <w:numId w:val="5"/>
        </w:numPr>
        <w:bidi/>
      </w:pPr>
      <w:r w:rsidRPr="00D47E1F">
        <w:rPr>
          <w:rtl/>
        </w:rPr>
        <w:t xml:space="preserve">صدور مدرک پیشرفته </w:t>
      </w:r>
    </w:p>
    <w:p w14:paraId="434E3C39" w14:textId="77777777" w:rsidR="00D47E1F" w:rsidRPr="00D47E1F" w:rsidRDefault="00D47E1F" w:rsidP="00D47E1F">
      <w:pPr>
        <w:bidi/>
      </w:pPr>
      <w:r w:rsidRPr="00D47E1F">
        <w:rPr>
          <w:rtl/>
        </w:rPr>
        <w:t>همه این‌ها را در</w:t>
      </w:r>
      <w:r w:rsidRPr="00D47E1F">
        <w:t xml:space="preserve"> Backlog </w:t>
      </w:r>
      <w:r w:rsidRPr="00D47E1F">
        <w:rPr>
          <w:rtl/>
        </w:rPr>
        <w:t>نگه می‌داریم و وارد تحلیل فعلی نمی‌شویم</w:t>
      </w:r>
      <w:r w:rsidRPr="00D47E1F">
        <w:t>.</w:t>
      </w:r>
    </w:p>
    <w:p w14:paraId="2B693D96" w14:textId="77777777" w:rsidR="00D47E1F" w:rsidRPr="00D47E1F" w:rsidRDefault="00D47E1F" w:rsidP="00D47E1F">
      <w:pPr>
        <w:bidi/>
      </w:pPr>
      <w:r w:rsidRPr="00D47E1F">
        <w:pict w14:anchorId="5D643245">
          <v:rect id="_x0000_i1065" style="width:0;height:1.5pt" o:hralign="center" o:hrstd="t" o:hr="t" fillcolor="#a0a0a0" stroked="f"/>
        </w:pict>
      </w:r>
    </w:p>
    <w:p w14:paraId="7F6C6606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هدف</w:t>
      </w:r>
      <w:r w:rsidRPr="00D47E1F">
        <w:rPr>
          <w:b/>
          <w:bCs/>
        </w:rPr>
        <w:t xml:space="preserve"> Sprint 1</w:t>
      </w:r>
    </w:p>
    <w:p w14:paraId="7C92FFC5" w14:textId="77777777" w:rsidR="00D47E1F" w:rsidRPr="00D47E1F" w:rsidRDefault="00D47E1F" w:rsidP="00D47E1F">
      <w:pPr>
        <w:bidi/>
      </w:pPr>
      <w:r w:rsidRPr="00D47E1F">
        <w:rPr>
          <w:rtl/>
        </w:rPr>
        <w:t xml:space="preserve">اگر چهارشنبه شب بتوانیم این سناریو را اجرا کنیم، </w:t>
      </w:r>
      <w:r w:rsidRPr="00D47E1F">
        <w:t xml:space="preserve">Sprint </w:t>
      </w:r>
      <w:r w:rsidRPr="00D47E1F">
        <w:rPr>
          <w:rtl/>
        </w:rPr>
        <w:t>موفق بوده است</w:t>
      </w:r>
      <w:r w:rsidRPr="00D47E1F">
        <w:t>:</w:t>
      </w:r>
    </w:p>
    <w:p w14:paraId="2E6B11B1" w14:textId="77777777" w:rsidR="00D47E1F" w:rsidRPr="00D47E1F" w:rsidRDefault="00D47E1F" w:rsidP="00D47E1F">
      <w:pPr>
        <w:bidi/>
      </w:pPr>
      <w:r w:rsidRPr="00D47E1F">
        <w:rPr>
          <w:rtl/>
        </w:rPr>
        <w:t>تعریف</w:t>
      </w:r>
      <w:r w:rsidRPr="00D47E1F">
        <w:t xml:space="preserve"> Course</w:t>
      </w:r>
    </w:p>
    <w:p w14:paraId="5C928725" w14:textId="77777777" w:rsidR="00D47E1F" w:rsidRPr="00D47E1F" w:rsidRDefault="00D47E1F" w:rsidP="00D47E1F">
      <w:pPr>
        <w:bidi/>
      </w:pPr>
      <w:r w:rsidRPr="00D47E1F">
        <w:t xml:space="preserve">      ↓</w:t>
      </w:r>
    </w:p>
    <w:p w14:paraId="7C577A18" w14:textId="77777777" w:rsidR="00D47E1F" w:rsidRPr="00D47E1F" w:rsidRDefault="00D47E1F" w:rsidP="00D47E1F">
      <w:pPr>
        <w:bidi/>
      </w:pPr>
      <w:r w:rsidRPr="00D47E1F">
        <w:rPr>
          <w:rtl/>
        </w:rPr>
        <w:t>تعریف</w:t>
      </w:r>
      <w:r w:rsidRPr="00D47E1F">
        <w:t xml:space="preserve"> Class</w:t>
      </w:r>
    </w:p>
    <w:p w14:paraId="42F3DAE3" w14:textId="77777777" w:rsidR="00D47E1F" w:rsidRPr="00D47E1F" w:rsidRDefault="00D47E1F" w:rsidP="00D47E1F">
      <w:pPr>
        <w:bidi/>
      </w:pPr>
      <w:r w:rsidRPr="00D47E1F">
        <w:t xml:space="preserve">      ↓</w:t>
      </w:r>
    </w:p>
    <w:p w14:paraId="20210D29" w14:textId="77777777" w:rsidR="00D47E1F" w:rsidRPr="00D47E1F" w:rsidRDefault="00D47E1F" w:rsidP="00D47E1F">
      <w:pPr>
        <w:bidi/>
      </w:pPr>
      <w:r w:rsidRPr="00D47E1F">
        <w:rPr>
          <w:rtl/>
        </w:rPr>
        <w:t>ثبت</w:t>
      </w:r>
      <w:r w:rsidRPr="00D47E1F">
        <w:t xml:space="preserve"> Student</w:t>
      </w:r>
    </w:p>
    <w:p w14:paraId="2F029771" w14:textId="77777777" w:rsidR="00D47E1F" w:rsidRPr="00D47E1F" w:rsidRDefault="00D47E1F" w:rsidP="00D47E1F">
      <w:pPr>
        <w:bidi/>
      </w:pPr>
      <w:r w:rsidRPr="00D47E1F">
        <w:t xml:space="preserve">      ↓</w:t>
      </w:r>
    </w:p>
    <w:p w14:paraId="117890B6" w14:textId="77777777" w:rsidR="00D47E1F" w:rsidRPr="00D47E1F" w:rsidRDefault="00D47E1F" w:rsidP="00D47E1F">
      <w:pPr>
        <w:bidi/>
      </w:pPr>
      <w:r w:rsidRPr="00D47E1F">
        <w:rPr>
          <w:rtl/>
        </w:rPr>
        <w:t>ثبت</w:t>
      </w:r>
      <w:r w:rsidRPr="00D47E1F">
        <w:t xml:space="preserve"> Enrollment</w:t>
      </w:r>
    </w:p>
    <w:p w14:paraId="5954549B" w14:textId="77777777" w:rsidR="00D47E1F" w:rsidRPr="00D47E1F" w:rsidRDefault="00D47E1F" w:rsidP="00D47E1F">
      <w:pPr>
        <w:bidi/>
      </w:pPr>
      <w:r w:rsidRPr="00D47E1F">
        <w:rPr>
          <w:rtl/>
        </w:rPr>
        <w:lastRenderedPageBreak/>
        <w:t xml:space="preserve">اگر این چهار عملیات کار کنند، ما یک </w:t>
      </w:r>
      <w:r w:rsidRPr="00D47E1F">
        <w:rPr>
          <w:b/>
          <w:bCs/>
        </w:rPr>
        <w:t xml:space="preserve">MVP </w:t>
      </w:r>
      <w:r w:rsidRPr="00D47E1F">
        <w:rPr>
          <w:b/>
          <w:bCs/>
          <w:rtl/>
        </w:rPr>
        <w:t>واقعی</w:t>
      </w:r>
      <w:r w:rsidRPr="00D47E1F">
        <w:rPr>
          <w:rtl/>
        </w:rPr>
        <w:t xml:space="preserve"> داریم، نه فقط مجموعه‌ای از مستندات</w:t>
      </w:r>
      <w:r w:rsidRPr="00D47E1F">
        <w:t>.</w:t>
      </w:r>
    </w:p>
    <w:p w14:paraId="133EAAE2" w14:textId="77777777" w:rsidR="00D47E1F" w:rsidRPr="00D47E1F" w:rsidRDefault="00D47E1F" w:rsidP="00D47E1F">
      <w:pPr>
        <w:bidi/>
      </w:pPr>
      <w:r w:rsidRPr="00D47E1F">
        <w:pict w14:anchorId="67E966E4">
          <v:rect id="_x0000_i1066" style="width:0;height:1.5pt" o:hralign="center" o:hrstd="t" o:hr="t" fillcolor="#a0a0a0" stroked="f"/>
        </w:pict>
      </w:r>
    </w:p>
    <w:p w14:paraId="662E5B25" w14:textId="77777777" w:rsidR="00D47E1F" w:rsidRPr="00D47E1F" w:rsidRDefault="00D47E1F" w:rsidP="00D47E1F">
      <w:pPr>
        <w:bidi/>
        <w:rPr>
          <w:b/>
          <w:bCs/>
        </w:rPr>
      </w:pPr>
      <w:r w:rsidRPr="00D47E1F">
        <w:rPr>
          <w:b/>
          <w:bCs/>
          <w:rtl/>
        </w:rPr>
        <w:t>مسیر جلسه بعد (همین امروز)</w:t>
      </w:r>
    </w:p>
    <w:p w14:paraId="1B6B7961" w14:textId="77777777" w:rsidR="00D47E1F" w:rsidRPr="00D47E1F" w:rsidRDefault="00D47E1F" w:rsidP="00D47E1F">
      <w:pPr>
        <w:bidi/>
      </w:pPr>
      <w:r w:rsidRPr="00D47E1F">
        <w:rPr>
          <w:rtl/>
        </w:rPr>
        <w:t xml:space="preserve">پیشنهاد می‌کنم فقط </w:t>
      </w:r>
      <w:r w:rsidRPr="00D47E1F">
        <w:rPr>
          <w:b/>
          <w:bCs/>
          <w:rtl/>
          <w:lang w:bidi="fa-IR"/>
        </w:rPr>
        <w:t>۱۵</w:t>
      </w:r>
      <w:r w:rsidRPr="00D47E1F">
        <w:rPr>
          <w:b/>
          <w:bCs/>
        </w:rPr>
        <w:t xml:space="preserve"> </w:t>
      </w:r>
      <w:r w:rsidRPr="00D47E1F">
        <w:rPr>
          <w:b/>
          <w:bCs/>
          <w:rtl/>
        </w:rPr>
        <w:t xml:space="preserve">تا </w:t>
      </w:r>
      <w:r w:rsidRPr="00D47E1F">
        <w:rPr>
          <w:b/>
          <w:bCs/>
          <w:rtl/>
          <w:lang w:bidi="fa-IR"/>
        </w:rPr>
        <w:t>۲۰</w:t>
      </w:r>
      <w:r w:rsidRPr="00D47E1F">
        <w:rPr>
          <w:b/>
          <w:bCs/>
          <w:rtl/>
        </w:rPr>
        <w:t xml:space="preserve"> دقیقه</w:t>
      </w:r>
      <w:r w:rsidRPr="00D47E1F">
        <w:rPr>
          <w:rtl/>
        </w:rPr>
        <w:t xml:space="preserve"> برای</w:t>
      </w:r>
      <w:r w:rsidRPr="00D47E1F">
        <w:t xml:space="preserve"> Domain Walkthrough </w:t>
      </w:r>
      <w:r w:rsidRPr="00D47E1F">
        <w:rPr>
          <w:rtl/>
        </w:rPr>
        <w:t xml:space="preserve">وقت بگذاریم، مدل دامنه را قفل کنیم و </w:t>
      </w:r>
      <w:r w:rsidRPr="00D47E1F">
        <w:rPr>
          <w:b/>
          <w:bCs/>
          <w:rtl/>
        </w:rPr>
        <w:t>بدون تولید مستندات جدید در همان لحظه</w:t>
      </w:r>
      <w:r w:rsidRPr="00D47E1F">
        <w:rPr>
          <w:rtl/>
        </w:rPr>
        <w:t xml:space="preserve"> مستقیماً وارد طراحی </w:t>
      </w:r>
      <w:r w:rsidRPr="00D47E1F">
        <w:t xml:space="preserve">Session </w:t>
      </w:r>
      <w:r w:rsidRPr="00D47E1F">
        <w:rPr>
          <w:rtl/>
        </w:rPr>
        <w:t>شویم</w:t>
      </w:r>
      <w:r w:rsidRPr="00D47E1F">
        <w:t>.</w:t>
      </w:r>
    </w:p>
    <w:p w14:paraId="051C370A" w14:textId="77777777" w:rsidR="00D47E1F" w:rsidRPr="00D47E1F" w:rsidRDefault="00D47E1F" w:rsidP="00D47E1F">
      <w:pPr>
        <w:bidi/>
      </w:pPr>
      <w:r w:rsidRPr="00D47E1F">
        <w:rPr>
          <w:rtl/>
        </w:rPr>
        <w:t>یعنی از همین الان سرعت پروژه را بالا می‌بریم و مستندات فقط در پایان هر</w:t>
      </w:r>
      <w:r w:rsidRPr="00D47E1F">
        <w:t xml:space="preserve"> Entity </w:t>
      </w:r>
      <w:r w:rsidRPr="00D47E1F">
        <w:rPr>
          <w:rtl/>
        </w:rPr>
        <w:t>تولید می‌شوند، نه وسط تحلیل. این دقیقاً همان تعادلی است که از ابتدا دنبالش بودیم</w:t>
      </w:r>
      <w:r w:rsidRPr="00D47E1F">
        <w:t xml:space="preserve">: </w:t>
      </w:r>
      <w:r w:rsidRPr="00D47E1F">
        <w:rPr>
          <w:b/>
          <w:bCs/>
          <w:rtl/>
        </w:rPr>
        <w:t>مستندات کافی، اما تمرکز اصلی روی رسیدن به کد قابل اجرا</w:t>
      </w:r>
      <w:r w:rsidRPr="00D47E1F">
        <w:rPr>
          <w:b/>
          <w:bCs/>
        </w:rPr>
        <w:t>.</w:t>
      </w:r>
    </w:p>
    <w:p w14:paraId="26229AF7" w14:textId="77777777" w:rsidR="00D3341B" w:rsidRDefault="00D3341B" w:rsidP="00D47E1F">
      <w:pPr>
        <w:bidi/>
        <w:rPr>
          <w:rFonts w:hint="cs"/>
          <w:lang w:bidi="fa-IR"/>
        </w:rPr>
      </w:pPr>
    </w:p>
    <w:sectPr w:rsidR="00D33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6473"/>
    <w:multiLevelType w:val="multilevel"/>
    <w:tmpl w:val="D33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1E5"/>
    <w:multiLevelType w:val="multilevel"/>
    <w:tmpl w:val="526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3013B"/>
    <w:multiLevelType w:val="multilevel"/>
    <w:tmpl w:val="DAA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E058A"/>
    <w:multiLevelType w:val="multilevel"/>
    <w:tmpl w:val="7EA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E3CB7"/>
    <w:multiLevelType w:val="multilevel"/>
    <w:tmpl w:val="D69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227567">
    <w:abstractNumId w:val="2"/>
  </w:num>
  <w:num w:numId="2" w16cid:durableId="1658681538">
    <w:abstractNumId w:val="3"/>
  </w:num>
  <w:num w:numId="3" w16cid:durableId="1026060762">
    <w:abstractNumId w:val="4"/>
  </w:num>
  <w:num w:numId="4" w16cid:durableId="894584639">
    <w:abstractNumId w:val="1"/>
  </w:num>
  <w:num w:numId="5" w16cid:durableId="199460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07"/>
    <w:rsid w:val="00864C29"/>
    <w:rsid w:val="009F4107"/>
    <w:rsid w:val="00BB4509"/>
    <w:rsid w:val="00D3341B"/>
    <w:rsid w:val="00D4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1C70D829-A0B0-47E4-843B-151D5899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2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8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0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7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2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0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5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5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4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2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~WRL0005.tmp</Template>
  <TotalTime>268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reaza amiri</dc:creator>
  <cp:keywords/>
  <dc:description/>
  <cp:lastModifiedBy>reaza amiri</cp:lastModifiedBy>
  <cp:revision>3</cp:revision>
  <dcterms:created xsi:type="dcterms:W3CDTF">2026-08-02T08:06:00Z</dcterms:created>
  <dcterms:modified xsi:type="dcterms:W3CDTF">2026-08-02T12:34:00Z</dcterms:modified>
</cp:coreProperties>
</file>